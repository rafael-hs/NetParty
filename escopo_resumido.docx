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FAA" w:rsidRDefault="00323FAA" w:rsidP="00323FAA">
      <w:r w:rsidRPr="00323FAA">
        <w:t xml:space="preserve"> </w:t>
      </w: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323FAA" w:rsidRPr="000F71E0" w:rsidTr="00122372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323FAA" w:rsidRPr="000F71E0" w:rsidRDefault="00323FAA" w:rsidP="00122372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323FAA" w:rsidRPr="000F71E0" w:rsidTr="00122372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323FAA" w:rsidRPr="000F71E0" w:rsidRDefault="00323FAA" w:rsidP="00122372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323FAA" w:rsidRPr="000F71E0" w:rsidRDefault="00323FAA" w:rsidP="00122372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323FAA" w:rsidRPr="000F71E0" w:rsidRDefault="00323FAA" w:rsidP="00122372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323FAA" w:rsidRPr="000F71E0" w:rsidRDefault="00323FAA" w:rsidP="00122372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323FAA" w:rsidRPr="00C52528" w:rsidTr="00122372">
        <w:trPr>
          <w:trHeight w:val="340"/>
        </w:trPr>
        <w:tc>
          <w:tcPr>
            <w:tcW w:w="737" w:type="dxa"/>
            <w:vAlign w:val="center"/>
          </w:tcPr>
          <w:p w:rsidR="00323FAA" w:rsidRPr="00C52528" w:rsidRDefault="00577DA6" w:rsidP="00122372">
            <w:pPr>
              <w:pStyle w:val="Verses"/>
            </w:pPr>
            <w:r>
              <w:t>1.0</w:t>
            </w:r>
          </w:p>
        </w:tc>
        <w:tc>
          <w:tcPr>
            <w:tcW w:w="1129" w:type="dxa"/>
            <w:vAlign w:val="center"/>
          </w:tcPr>
          <w:p w:rsidR="00323FAA" w:rsidRPr="00C52528" w:rsidRDefault="00245809" w:rsidP="00122372">
            <w:pPr>
              <w:pStyle w:val="Verses"/>
            </w:pPr>
            <w:r>
              <w:t>02/03/2018</w:t>
            </w:r>
          </w:p>
        </w:tc>
        <w:tc>
          <w:tcPr>
            <w:tcW w:w="2420" w:type="dxa"/>
            <w:vAlign w:val="center"/>
          </w:tcPr>
          <w:p w:rsidR="00323FAA" w:rsidRPr="00C52528" w:rsidRDefault="00245809" w:rsidP="00122372">
            <w:pPr>
              <w:pStyle w:val="Verses"/>
            </w:pPr>
            <w:r>
              <w:t>Leonardo Sereno</w:t>
            </w:r>
          </w:p>
        </w:tc>
        <w:tc>
          <w:tcPr>
            <w:tcW w:w="4389" w:type="dxa"/>
            <w:vAlign w:val="center"/>
          </w:tcPr>
          <w:p w:rsidR="00323FAA" w:rsidRPr="00C52528" w:rsidRDefault="00323FAA" w:rsidP="00122372">
            <w:pPr>
              <w:pStyle w:val="Verses"/>
            </w:pPr>
          </w:p>
        </w:tc>
      </w:tr>
    </w:tbl>
    <w:p w:rsidR="00323FAA" w:rsidRDefault="00323FAA" w:rsidP="00323FAA"/>
    <w:sdt>
      <w:sdtPr>
        <w:rPr>
          <w:rFonts w:ascii="Calibri" w:eastAsiaTheme="minorHAnsi" w:hAnsi="Calibri" w:cstheme="minorBidi"/>
          <w:color w:val="auto"/>
          <w:sz w:val="22"/>
          <w:szCs w:val="22"/>
          <w:lang w:eastAsia="en-US"/>
        </w:rPr>
        <w:id w:val="4046498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23FAA" w:rsidRDefault="00323FAA">
          <w:pPr>
            <w:pStyle w:val="CabealhodoSumrio"/>
          </w:pPr>
          <w:r>
            <w:t>Sumário</w:t>
          </w:r>
        </w:p>
        <w:p w:rsidR="00567B67" w:rsidRDefault="00323FAA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23722105" w:history="1">
            <w:r w:rsidR="00567B67" w:rsidRPr="00022602">
              <w:rPr>
                <w:rStyle w:val="Hyperlink"/>
                <w:noProof/>
              </w:rPr>
              <w:t>Objetivos deste documento</w:t>
            </w:r>
            <w:r w:rsidR="00567B67">
              <w:rPr>
                <w:noProof/>
                <w:webHidden/>
              </w:rPr>
              <w:tab/>
            </w:r>
            <w:r w:rsidR="00567B67">
              <w:rPr>
                <w:noProof/>
                <w:webHidden/>
              </w:rPr>
              <w:fldChar w:fldCharType="begin"/>
            </w:r>
            <w:r w:rsidR="00567B67">
              <w:rPr>
                <w:noProof/>
                <w:webHidden/>
              </w:rPr>
              <w:instrText xml:space="preserve"> PAGEREF _Toc423722105 \h </w:instrText>
            </w:r>
            <w:r w:rsidR="00567B67">
              <w:rPr>
                <w:noProof/>
                <w:webHidden/>
              </w:rPr>
            </w:r>
            <w:r w:rsidR="00567B67">
              <w:rPr>
                <w:noProof/>
                <w:webHidden/>
              </w:rPr>
              <w:fldChar w:fldCharType="separate"/>
            </w:r>
            <w:r w:rsidR="00567B67">
              <w:rPr>
                <w:noProof/>
                <w:webHidden/>
              </w:rPr>
              <w:t>1</w:t>
            </w:r>
            <w:r w:rsidR="00567B67">
              <w:rPr>
                <w:noProof/>
                <w:webHidden/>
              </w:rPr>
              <w:fldChar w:fldCharType="end"/>
            </w:r>
          </w:hyperlink>
        </w:p>
        <w:p w:rsidR="00567B67" w:rsidRDefault="004428F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23722106" w:history="1">
            <w:r w:rsidR="00567B67" w:rsidRPr="00022602">
              <w:rPr>
                <w:rStyle w:val="Hyperlink"/>
                <w:noProof/>
              </w:rPr>
              <w:t>Objetivo</w:t>
            </w:r>
            <w:r w:rsidR="00567B67">
              <w:rPr>
                <w:noProof/>
                <w:webHidden/>
              </w:rPr>
              <w:tab/>
            </w:r>
            <w:r w:rsidR="00567B67">
              <w:rPr>
                <w:noProof/>
                <w:webHidden/>
              </w:rPr>
              <w:fldChar w:fldCharType="begin"/>
            </w:r>
            <w:r w:rsidR="00567B67">
              <w:rPr>
                <w:noProof/>
                <w:webHidden/>
              </w:rPr>
              <w:instrText xml:space="preserve"> PAGEREF _Toc423722106 \h </w:instrText>
            </w:r>
            <w:r w:rsidR="00567B67">
              <w:rPr>
                <w:noProof/>
                <w:webHidden/>
              </w:rPr>
            </w:r>
            <w:r w:rsidR="00567B67">
              <w:rPr>
                <w:noProof/>
                <w:webHidden/>
              </w:rPr>
              <w:fldChar w:fldCharType="separate"/>
            </w:r>
            <w:r w:rsidR="00567B67">
              <w:rPr>
                <w:noProof/>
                <w:webHidden/>
              </w:rPr>
              <w:t>1</w:t>
            </w:r>
            <w:r w:rsidR="00567B67">
              <w:rPr>
                <w:noProof/>
                <w:webHidden/>
              </w:rPr>
              <w:fldChar w:fldCharType="end"/>
            </w:r>
          </w:hyperlink>
        </w:p>
        <w:p w:rsidR="00567B67" w:rsidRDefault="004428F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23722107" w:history="1">
            <w:r w:rsidR="00567B67" w:rsidRPr="00022602">
              <w:rPr>
                <w:rStyle w:val="Hyperlink"/>
                <w:noProof/>
              </w:rPr>
              <w:t>Necessidades a serem atendidas e requisitos da solução proposta</w:t>
            </w:r>
            <w:r w:rsidR="00567B67">
              <w:rPr>
                <w:noProof/>
                <w:webHidden/>
              </w:rPr>
              <w:tab/>
            </w:r>
            <w:r w:rsidR="00567B67">
              <w:rPr>
                <w:noProof/>
                <w:webHidden/>
              </w:rPr>
              <w:fldChar w:fldCharType="begin"/>
            </w:r>
            <w:r w:rsidR="00567B67">
              <w:rPr>
                <w:noProof/>
                <w:webHidden/>
              </w:rPr>
              <w:instrText xml:space="preserve"> PAGEREF _Toc423722107 \h </w:instrText>
            </w:r>
            <w:r w:rsidR="00567B67">
              <w:rPr>
                <w:noProof/>
                <w:webHidden/>
              </w:rPr>
            </w:r>
            <w:r w:rsidR="00567B67">
              <w:rPr>
                <w:noProof/>
                <w:webHidden/>
              </w:rPr>
              <w:fldChar w:fldCharType="separate"/>
            </w:r>
            <w:r w:rsidR="00567B67">
              <w:rPr>
                <w:noProof/>
                <w:webHidden/>
              </w:rPr>
              <w:t>1</w:t>
            </w:r>
            <w:r w:rsidR="00567B67">
              <w:rPr>
                <w:noProof/>
                <w:webHidden/>
              </w:rPr>
              <w:fldChar w:fldCharType="end"/>
            </w:r>
          </w:hyperlink>
        </w:p>
        <w:p w:rsidR="00567B67" w:rsidRDefault="004428F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23722108" w:history="1">
            <w:r w:rsidR="00567B67" w:rsidRPr="00022602">
              <w:rPr>
                <w:rStyle w:val="Hyperlink"/>
                <w:noProof/>
              </w:rPr>
              <w:t>Indicadores de sucesso do projeto</w:t>
            </w:r>
            <w:r w:rsidR="00567B67">
              <w:rPr>
                <w:noProof/>
                <w:webHidden/>
              </w:rPr>
              <w:tab/>
            </w:r>
            <w:r w:rsidR="00567B67">
              <w:rPr>
                <w:noProof/>
                <w:webHidden/>
              </w:rPr>
              <w:fldChar w:fldCharType="begin"/>
            </w:r>
            <w:r w:rsidR="00567B67">
              <w:rPr>
                <w:noProof/>
                <w:webHidden/>
              </w:rPr>
              <w:instrText xml:space="preserve"> PAGEREF _Toc423722108 \h </w:instrText>
            </w:r>
            <w:r w:rsidR="00567B67">
              <w:rPr>
                <w:noProof/>
                <w:webHidden/>
              </w:rPr>
            </w:r>
            <w:r w:rsidR="00567B67">
              <w:rPr>
                <w:noProof/>
                <w:webHidden/>
              </w:rPr>
              <w:fldChar w:fldCharType="separate"/>
            </w:r>
            <w:r w:rsidR="00567B67">
              <w:rPr>
                <w:noProof/>
                <w:webHidden/>
              </w:rPr>
              <w:t>1</w:t>
            </w:r>
            <w:r w:rsidR="00567B67">
              <w:rPr>
                <w:noProof/>
                <w:webHidden/>
              </w:rPr>
              <w:fldChar w:fldCharType="end"/>
            </w:r>
          </w:hyperlink>
        </w:p>
        <w:p w:rsidR="00567B67" w:rsidRDefault="004428F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23722109" w:history="1">
            <w:r w:rsidR="00567B67" w:rsidRPr="00022602">
              <w:rPr>
                <w:rStyle w:val="Hyperlink"/>
                <w:noProof/>
              </w:rPr>
              <w:t>Previsão das Principais Entregas</w:t>
            </w:r>
            <w:r w:rsidR="00567B67">
              <w:rPr>
                <w:noProof/>
                <w:webHidden/>
              </w:rPr>
              <w:tab/>
            </w:r>
            <w:r w:rsidR="00567B67">
              <w:rPr>
                <w:noProof/>
                <w:webHidden/>
              </w:rPr>
              <w:fldChar w:fldCharType="begin"/>
            </w:r>
            <w:r w:rsidR="00567B67">
              <w:rPr>
                <w:noProof/>
                <w:webHidden/>
              </w:rPr>
              <w:instrText xml:space="preserve"> PAGEREF _Toc423722109 \h </w:instrText>
            </w:r>
            <w:r w:rsidR="00567B67">
              <w:rPr>
                <w:noProof/>
                <w:webHidden/>
              </w:rPr>
            </w:r>
            <w:r w:rsidR="00567B67">
              <w:rPr>
                <w:noProof/>
                <w:webHidden/>
              </w:rPr>
              <w:fldChar w:fldCharType="separate"/>
            </w:r>
            <w:r w:rsidR="00567B67">
              <w:rPr>
                <w:noProof/>
                <w:webHidden/>
              </w:rPr>
              <w:t>1</w:t>
            </w:r>
            <w:r w:rsidR="00567B67">
              <w:rPr>
                <w:noProof/>
                <w:webHidden/>
              </w:rPr>
              <w:fldChar w:fldCharType="end"/>
            </w:r>
          </w:hyperlink>
        </w:p>
        <w:p w:rsidR="00567B67" w:rsidRDefault="004428F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23722112" w:history="1">
            <w:r w:rsidR="00567B67" w:rsidRPr="00022602">
              <w:rPr>
                <w:rStyle w:val="Hyperlink"/>
                <w:noProof/>
              </w:rPr>
              <w:t>Partes interessadas</w:t>
            </w:r>
            <w:r w:rsidR="00567B67">
              <w:rPr>
                <w:noProof/>
                <w:webHidden/>
              </w:rPr>
              <w:tab/>
            </w:r>
            <w:r w:rsidR="00567B67">
              <w:rPr>
                <w:noProof/>
                <w:webHidden/>
              </w:rPr>
              <w:fldChar w:fldCharType="begin"/>
            </w:r>
            <w:r w:rsidR="00567B67">
              <w:rPr>
                <w:noProof/>
                <w:webHidden/>
              </w:rPr>
              <w:instrText xml:space="preserve"> PAGEREF _Toc423722112 \h </w:instrText>
            </w:r>
            <w:r w:rsidR="00567B67">
              <w:rPr>
                <w:noProof/>
                <w:webHidden/>
              </w:rPr>
            </w:r>
            <w:r w:rsidR="00567B67">
              <w:rPr>
                <w:noProof/>
                <w:webHidden/>
              </w:rPr>
              <w:fldChar w:fldCharType="separate"/>
            </w:r>
            <w:r w:rsidR="00567B67">
              <w:rPr>
                <w:noProof/>
                <w:webHidden/>
              </w:rPr>
              <w:t>2</w:t>
            </w:r>
            <w:r w:rsidR="00567B67">
              <w:rPr>
                <w:noProof/>
                <w:webHidden/>
              </w:rPr>
              <w:fldChar w:fldCharType="end"/>
            </w:r>
          </w:hyperlink>
        </w:p>
        <w:p w:rsidR="00567B67" w:rsidRDefault="004428F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23722113" w:history="1">
            <w:r w:rsidR="00567B67">
              <w:rPr>
                <w:noProof/>
                <w:webHidden/>
              </w:rPr>
              <w:tab/>
            </w:r>
            <w:r w:rsidR="00567B67">
              <w:rPr>
                <w:noProof/>
                <w:webHidden/>
              </w:rPr>
              <w:fldChar w:fldCharType="begin"/>
            </w:r>
            <w:r w:rsidR="00567B67">
              <w:rPr>
                <w:noProof/>
                <w:webHidden/>
              </w:rPr>
              <w:instrText xml:space="preserve"> PAGEREF _Toc423722113 \h </w:instrText>
            </w:r>
            <w:r w:rsidR="00567B67">
              <w:rPr>
                <w:noProof/>
                <w:webHidden/>
              </w:rPr>
            </w:r>
            <w:r w:rsidR="00567B67">
              <w:rPr>
                <w:noProof/>
                <w:webHidden/>
              </w:rPr>
              <w:fldChar w:fldCharType="separate"/>
            </w:r>
            <w:r w:rsidR="00567B67">
              <w:rPr>
                <w:noProof/>
                <w:webHidden/>
              </w:rPr>
              <w:t>2</w:t>
            </w:r>
            <w:r w:rsidR="00567B67">
              <w:rPr>
                <w:noProof/>
                <w:webHidden/>
              </w:rPr>
              <w:fldChar w:fldCharType="end"/>
            </w:r>
          </w:hyperlink>
        </w:p>
        <w:p w:rsidR="00323FAA" w:rsidRDefault="00323FAA">
          <w:r>
            <w:rPr>
              <w:b/>
              <w:bCs/>
            </w:rPr>
            <w:fldChar w:fldCharType="end"/>
          </w:r>
        </w:p>
      </w:sdtContent>
    </w:sdt>
    <w:p w:rsidR="00323FAA" w:rsidRDefault="00323FAA" w:rsidP="00323FAA"/>
    <w:p w:rsidR="00323FAA" w:rsidRPr="008843C9" w:rsidRDefault="00323FAA" w:rsidP="00567B67">
      <w:pPr>
        <w:pStyle w:val="Ttulo1"/>
      </w:pPr>
      <w:bookmarkStart w:id="0" w:name="_Toc404963517"/>
      <w:bookmarkStart w:id="1" w:name="_Toc423722105"/>
      <w:r w:rsidRPr="008843C9">
        <w:t>Objetivos deste documento</w:t>
      </w:r>
      <w:bookmarkEnd w:id="0"/>
      <w:bookmarkEnd w:id="1"/>
    </w:p>
    <w:p w:rsidR="001D02B0" w:rsidRDefault="001D02B0" w:rsidP="003D377B"/>
    <w:p w:rsidR="007579D4" w:rsidRDefault="001626AD" w:rsidP="003D377B">
      <w:r>
        <w:t xml:space="preserve"> </w:t>
      </w:r>
      <w:r w:rsidR="002657B0">
        <w:t xml:space="preserve">Elucidar em um escopo resumido as características do sistema </w:t>
      </w:r>
      <w:r w:rsidR="00807E14">
        <w:t xml:space="preserve">Net Party </w:t>
      </w:r>
      <w:r w:rsidR="002657B0">
        <w:t>descrito durante a reunião de brainstorm.</w:t>
      </w:r>
    </w:p>
    <w:p w:rsidR="007579D4" w:rsidRPr="00244C1A" w:rsidRDefault="007579D4" w:rsidP="007579D4">
      <w:pPr>
        <w:pStyle w:val="Ttulo1"/>
      </w:pPr>
      <w:bookmarkStart w:id="2" w:name="_Toc404963519"/>
      <w:bookmarkStart w:id="3" w:name="_Toc423722107"/>
      <w:bookmarkStart w:id="4" w:name="_Toc404963518"/>
      <w:bookmarkStart w:id="5" w:name="_Toc423722106"/>
      <w:r w:rsidRPr="00244C1A">
        <w:t xml:space="preserve">Necessidades </w:t>
      </w:r>
      <w:r>
        <w:t xml:space="preserve">a </w:t>
      </w:r>
      <w:bookmarkStart w:id="6" w:name="_GoBack"/>
      <w:bookmarkEnd w:id="6"/>
      <w:r>
        <w:t xml:space="preserve">serem atendidas e requisitos </w:t>
      </w:r>
      <w:r w:rsidRPr="00244C1A">
        <w:t>da solução proposta</w:t>
      </w:r>
      <w:bookmarkEnd w:id="2"/>
      <w:bookmarkEnd w:id="3"/>
    </w:p>
    <w:p w:rsidR="007579D4" w:rsidRDefault="008815D3" w:rsidP="007579D4">
      <w:pPr>
        <w:tabs>
          <w:tab w:val="num" w:pos="750"/>
        </w:tabs>
      </w:pPr>
      <w:r>
        <w:t xml:space="preserve"> Cobrir a demanda de um mercado </w:t>
      </w:r>
      <w:r w:rsidR="00510E42">
        <w:t>que cresce mesmo em tempos de crise. Entre os anos de 2014 e 2016, o mercado de festas movimentou mais de 17 bilhões de reais, só no Brasil, com toda a recessão econômica vivida durante o referido triênio.</w:t>
      </w:r>
      <w:r w:rsidR="00F90D7D">
        <w:t xml:space="preserve"> Toda via, dito mercado carece de uma plataforma segura e dinâmica onde os Profi</w:t>
      </w:r>
      <w:r w:rsidR="00F50076">
        <w:t>ss</w:t>
      </w:r>
      <w:r w:rsidR="00F90D7D">
        <w:t xml:space="preserve">ionais da área possam vender seus serviços, e </w:t>
      </w:r>
      <w:r w:rsidR="00F50076">
        <w:t>as pessoas possam organizar suas festas de forma detalhada e abrangente.</w:t>
      </w:r>
    </w:p>
    <w:p w:rsidR="00122372" w:rsidRDefault="00F50076" w:rsidP="007579D4">
      <w:pPr>
        <w:tabs>
          <w:tab w:val="num" w:pos="750"/>
        </w:tabs>
      </w:pPr>
      <w:r>
        <w:t xml:space="preserve"> De modo geral o sistema será</w:t>
      </w:r>
      <w:r w:rsidR="00122372">
        <w:t xml:space="preserve"> composto por 3 (três) grandes módulos:</w:t>
      </w:r>
    </w:p>
    <w:p w:rsidR="00F50076" w:rsidRDefault="00122372" w:rsidP="00122372">
      <w:pPr>
        <w:pStyle w:val="PargrafodaLista"/>
        <w:numPr>
          <w:ilvl w:val="0"/>
          <w:numId w:val="2"/>
        </w:numPr>
        <w:tabs>
          <w:tab w:val="num" w:pos="750"/>
        </w:tabs>
      </w:pPr>
      <w:r>
        <w:t>Módulo do Organizador, onde o Cliente poderá organizar sua festa selecionando todos os itens de seu desejo.</w:t>
      </w:r>
    </w:p>
    <w:p w:rsidR="00122372" w:rsidRDefault="00122372" w:rsidP="00122372">
      <w:pPr>
        <w:pStyle w:val="PargrafodaLista"/>
        <w:numPr>
          <w:ilvl w:val="0"/>
          <w:numId w:val="2"/>
        </w:numPr>
        <w:tabs>
          <w:tab w:val="num" w:pos="750"/>
        </w:tabs>
      </w:pPr>
      <w:r>
        <w:t xml:space="preserve">&gt; Módulo do Fornecedor, onde o mesmo poderá vender seus serviços selecionando suas áreas de expertise e, definindo produto a produto </w:t>
      </w:r>
      <w:r w:rsidR="00293543">
        <w:t>seu cast de venda.</w:t>
      </w:r>
    </w:p>
    <w:p w:rsidR="00293543" w:rsidRDefault="00293543" w:rsidP="00122372">
      <w:pPr>
        <w:pStyle w:val="PargrafodaLista"/>
        <w:numPr>
          <w:ilvl w:val="0"/>
          <w:numId w:val="2"/>
        </w:numPr>
        <w:tabs>
          <w:tab w:val="num" w:pos="750"/>
        </w:tabs>
      </w:pPr>
      <w:r>
        <w:t>&gt; Motor de Ecommerce onde todas as transações comerciais poderão ser feitas com segurança e privacidade.</w:t>
      </w:r>
    </w:p>
    <w:p w:rsidR="007579D4" w:rsidRPr="00244C1A" w:rsidRDefault="007579D4" w:rsidP="007579D4">
      <w:pPr>
        <w:tabs>
          <w:tab w:val="num" w:pos="750"/>
        </w:tabs>
      </w:pPr>
    </w:p>
    <w:bookmarkEnd w:id="4"/>
    <w:bookmarkEnd w:id="5"/>
    <w:p w:rsidR="00CF544E" w:rsidRPr="00244C1A" w:rsidRDefault="00CF544E" w:rsidP="00CF544E">
      <w:pPr>
        <w:tabs>
          <w:tab w:val="num" w:pos="750"/>
        </w:tabs>
      </w:pPr>
    </w:p>
    <w:p w:rsidR="0010522B" w:rsidRPr="00894132" w:rsidRDefault="0010522B" w:rsidP="00472982">
      <w:pPr>
        <w:pStyle w:val="Ttulo1"/>
      </w:pPr>
      <w:bookmarkStart w:id="7" w:name="_Toc134409648"/>
      <w:bookmarkStart w:id="8" w:name="_Toc404963520"/>
      <w:bookmarkStart w:id="9" w:name="_Toc423722108"/>
      <w:r>
        <w:t>Indicadores de sucesso do projeto</w:t>
      </w:r>
      <w:bookmarkEnd w:id="7"/>
      <w:bookmarkEnd w:id="8"/>
      <w:bookmarkEnd w:id="9"/>
    </w:p>
    <w:p w:rsidR="0010522B" w:rsidRPr="00244C1A" w:rsidRDefault="00BD6725" w:rsidP="0010522B">
      <w:pPr>
        <w:tabs>
          <w:tab w:val="num" w:pos="750"/>
        </w:tabs>
      </w:pPr>
      <w:r>
        <w:t>O Projeto será considerado um sucesso (do ponto de vista da análise e desenvolvimento do sistema)</w:t>
      </w:r>
      <w:r w:rsidR="00144B53">
        <w:t xml:space="preserve">, </w:t>
      </w:r>
      <w:r w:rsidR="00A31AAD">
        <w:t xml:space="preserve">quando </w:t>
      </w:r>
      <w:r w:rsidR="00206D3E">
        <w:t xml:space="preserve">este for </w:t>
      </w:r>
      <w:r w:rsidR="00144B53">
        <w:t xml:space="preserve">colocado em produção </w:t>
      </w:r>
      <w:r w:rsidR="00206D3E">
        <w:t xml:space="preserve">(sem ocorrência de falhas), </w:t>
      </w:r>
      <w:r w:rsidR="00144B53">
        <w:t xml:space="preserve">após ser devidamente </w:t>
      </w:r>
      <w:r w:rsidR="008D1A05">
        <w:t>testado durante a fase de homologação</w:t>
      </w:r>
      <w:r w:rsidR="00B96684">
        <w:t>.</w:t>
      </w:r>
    </w:p>
    <w:p w:rsidR="003B326E" w:rsidRDefault="003B326E" w:rsidP="00472982">
      <w:pPr>
        <w:pStyle w:val="Ttulo1"/>
      </w:pPr>
      <w:bookmarkStart w:id="10" w:name="_Toc404963521"/>
      <w:bookmarkStart w:id="11" w:name="_Toc423722109"/>
      <w:r w:rsidRPr="00BC5FAE">
        <w:lastRenderedPageBreak/>
        <w:t>Previsão das Principais Entregas</w:t>
      </w:r>
      <w:bookmarkEnd w:id="10"/>
      <w:bookmarkEnd w:id="11"/>
    </w:p>
    <w:p w:rsidR="00CF544E" w:rsidRDefault="00630D9F" w:rsidP="00CF544E">
      <w:pPr>
        <w:tabs>
          <w:tab w:val="num" w:pos="750"/>
        </w:tabs>
      </w:pPr>
      <w:r>
        <w:t xml:space="preserve"> De acordo com as </w:t>
      </w:r>
      <w:r w:rsidR="00895DBB">
        <w:t xml:space="preserve">boas práticas </w:t>
      </w:r>
      <w:r>
        <w:t xml:space="preserve">da metodologia </w:t>
      </w:r>
      <w:r w:rsidR="00362A3F">
        <w:t>Ágil</w:t>
      </w:r>
      <w:r>
        <w:t xml:space="preserve">, um sistema leva entre de 3 a 4 meses para ser entregue. Partindo dessa premissa, e do fato da previsão do início dos </w:t>
      </w:r>
      <w:r w:rsidR="00A478A5">
        <w:t xml:space="preserve">trabalhos apontarem para o presente mês, </w:t>
      </w:r>
      <w:r w:rsidR="00ED0A1C">
        <w:t>concluímos que as primeiras entregas deverão ser efetuadas no mês de julho do presente ano.</w:t>
      </w:r>
    </w:p>
    <w:p w:rsidR="00CF544E" w:rsidRPr="00244C1A" w:rsidRDefault="00CF544E" w:rsidP="00CF544E">
      <w:pPr>
        <w:tabs>
          <w:tab w:val="num" w:pos="750"/>
        </w:tabs>
      </w:pPr>
    </w:p>
    <w:p w:rsidR="000F0D5E" w:rsidRPr="00AA3C95" w:rsidRDefault="000F0D5E" w:rsidP="00472982">
      <w:pPr>
        <w:pStyle w:val="Ttulo1"/>
      </w:pPr>
      <w:bookmarkStart w:id="12" w:name="_Toc404963522"/>
      <w:bookmarkStart w:id="13" w:name="_Toc423722110"/>
      <w:r w:rsidRPr="00AA3C95">
        <w:t>Organização do Projeto (Governança)</w:t>
      </w:r>
      <w:bookmarkEnd w:id="12"/>
      <w:bookmarkEnd w:id="13"/>
    </w:p>
    <w:p w:rsidR="00CF544E" w:rsidRPr="00244C1A" w:rsidRDefault="00ED0A1C" w:rsidP="00CF544E">
      <w:pPr>
        <w:pStyle w:val="Cabealho"/>
        <w:tabs>
          <w:tab w:val="num" w:pos="750"/>
        </w:tabs>
      </w:pPr>
      <w:r>
        <w:t xml:space="preserve">Neste documento não entraremos </w:t>
      </w:r>
      <w:r w:rsidR="00895DBB">
        <w:t xml:space="preserve">em detalhes sobre o organograma do projeto. Apenas salientamos o fato da Equipe </w:t>
      </w:r>
      <w:r w:rsidR="00246F75">
        <w:t xml:space="preserve">ter de </w:t>
      </w:r>
      <w:r w:rsidR="00895DBB">
        <w:t>ser pequena, com um máximo de 5 (cinco) componentes, para estar de acordo com as boas práticas da metodologia Ágil, da qual lançaremos mão para este projeto.</w:t>
      </w:r>
    </w:p>
    <w:p w:rsidR="00CF544E" w:rsidRPr="00244C1A" w:rsidRDefault="00230488" w:rsidP="00472982">
      <w:pPr>
        <w:pStyle w:val="Ttulo1"/>
      </w:pPr>
      <w:bookmarkStart w:id="14" w:name="_Toc404963524"/>
      <w:bookmarkStart w:id="15" w:name="_Toc423722112"/>
      <w:r>
        <w:t>Partes interessadas</w:t>
      </w:r>
      <w:bookmarkEnd w:id="14"/>
      <w:bookmarkEnd w:id="15"/>
    </w:p>
    <w:p w:rsidR="00CF544E" w:rsidRDefault="009B03B3" w:rsidP="009479ED">
      <w:pPr>
        <w:pStyle w:val="PargrafodaLista"/>
        <w:numPr>
          <w:ilvl w:val="0"/>
          <w:numId w:val="2"/>
        </w:numPr>
        <w:tabs>
          <w:tab w:val="num" w:pos="750"/>
        </w:tabs>
      </w:pPr>
      <w:r>
        <w:t xml:space="preserve">Profissionais do ramo de festa: Poderão divulgar e vender </w:t>
      </w:r>
      <w:r w:rsidR="00B96684">
        <w:t>seus serviços de um modo seguro</w:t>
      </w:r>
      <w:r>
        <w:t xml:space="preserve"> </w:t>
      </w:r>
      <w:r w:rsidR="00B96684">
        <w:t xml:space="preserve">e </w:t>
      </w:r>
      <w:r>
        <w:t xml:space="preserve">ágil a </w:t>
      </w:r>
      <w:r w:rsidR="00D2786C">
        <w:t>um baixo custo</w:t>
      </w:r>
      <w:r w:rsidR="006420B3">
        <w:t xml:space="preserve">, pois não </w:t>
      </w:r>
      <w:r w:rsidR="00B96684">
        <w:t xml:space="preserve">haverá necessidade de </w:t>
      </w:r>
      <w:r w:rsidR="006420B3">
        <w:t>manter um e-commerce próprio.</w:t>
      </w:r>
    </w:p>
    <w:p w:rsidR="005656ED" w:rsidRDefault="00701A44" w:rsidP="009479ED">
      <w:pPr>
        <w:pStyle w:val="PargrafodaLista"/>
        <w:numPr>
          <w:ilvl w:val="0"/>
          <w:numId w:val="2"/>
        </w:numPr>
        <w:tabs>
          <w:tab w:val="num" w:pos="750"/>
        </w:tabs>
      </w:pPr>
      <w:r>
        <w:t>&gt; Cliente Final: Poder</w:t>
      </w:r>
      <w:r w:rsidR="00021207">
        <w:t>á</w:t>
      </w:r>
      <w:r>
        <w:t xml:space="preserve"> organizar suas festas </w:t>
      </w:r>
      <w:r w:rsidR="00E13172">
        <w:t>de modo ágil, seguro</w:t>
      </w:r>
      <w:r w:rsidR="00B96684">
        <w:t>,</w:t>
      </w:r>
      <w:r w:rsidR="00E13172">
        <w:t xml:space="preserve"> privado</w:t>
      </w:r>
      <w:r w:rsidR="00B96684">
        <w:t xml:space="preserve"> e detalhado, de forma a receber exatamente os itens que selecionou</w:t>
      </w:r>
      <w:r w:rsidR="00E13172">
        <w:t>.</w:t>
      </w:r>
    </w:p>
    <w:p w:rsidR="00A47B5F" w:rsidRDefault="00021207" w:rsidP="0051072C">
      <w:pPr>
        <w:pStyle w:val="PargrafodaLista"/>
        <w:numPr>
          <w:ilvl w:val="0"/>
          <w:numId w:val="2"/>
        </w:numPr>
        <w:tabs>
          <w:tab w:val="num" w:pos="750"/>
        </w:tabs>
      </w:pPr>
      <w:r>
        <w:t xml:space="preserve">&gt; Centro Universitário Católico do ES: </w:t>
      </w:r>
      <w:r w:rsidR="00A47B5F">
        <w:t>Desenvolvimento acadêmico de Discentes e Docentes envolvidos no projeto.</w:t>
      </w:r>
    </w:p>
    <w:p w:rsidR="00021207" w:rsidRDefault="00021207" w:rsidP="0051072C">
      <w:pPr>
        <w:pStyle w:val="PargrafodaLista"/>
        <w:numPr>
          <w:ilvl w:val="0"/>
          <w:numId w:val="2"/>
        </w:numPr>
        <w:tabs>
          <w:tab w:val="num" w:pos="750"/>
        </w:tabs>
      </w:pPr>
      <w:r>
        <w:t>&gt; Leonardo Sereno: Product ouner e Gerente do Projeto.</w:t>
      </w:r>
    </w:p>
    <w:p w:rsidR="006420B3" w:rsidRDefault="006420B3" w:rsidP="009479ED">
      <w:pPr>
        <w:pStyle w:val="PargrafodaLista"/>
        <w:numPr>
          <w:ilvl w:val="0"/>
          <w:numId w:val="2"/>
        </w:numPr>
        <w:tabs>
          <w:tab w:val="num" w:pos="750"/>
        </w:tabs>
      </w:pPr>
    </w:p>
    <w:p w:rsidR="00CF544E" w:rsidRPr="00244C1A" w:rsidRDefault="00CF544E" w:rsidP="00CF544E">
      <w:pPr>
        <w:tabs>
          <w:tab w:val="num" w:pos="750"/>
        </w:tabs>
      </w:pP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122372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122372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122372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122372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122372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F438ED" w:rsidP="00122372">
            <w:r>
              <w:t>Centro Universitário Católico do ES / Leonardo Sereno</w:t>
            </w:r>
          </w:p>
        </w:tc>
        <w:tc>
          <w:tcPr>
            <w:tcW w:w="1559" w:type="dxa"/>
            <w:vAlign w:val="center"/>
          </w:tcPr>
          <w:p w:rsidR="008843C9" w:rsidRPr="00C52528" w:rsidRDefault="00F438ED" w:rsidP="00122372">
            <w:r>
              <w:t>05/03/2018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7B5F7C" w:rsidP="00122372">
            <w:pPr>
              <w:pStyle w:val="Tabela"/>
            </w:pPr>
            <w:r>
              <w:t>Solicitante</w:t>
            </w:r>
            <w:r w:rsidR="008843C9">
              <w:t xml:space="preserve">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F438ED" w:rsidP="00122372">
            <w:r>
              <w:t>Leonardo Sereno</w:t>
            </w:r>
          </w:p>
        </w:tc>
        <w:tc>
          <w:tcPr>
            <w:tcW w:w="1559" w:type="dxa"/>
            <w:vAlign w:val="center"/>
          </w:tcPr>
          <w:p w:rsidR="008843C9" w:rsidRPr="00C52528" w:rsidRDefault="00F438ED" w:rsidP="00122372">
            <w:r>
              <w:t>05/03/2018</w:t>
            </w:r>
          </w:p>
        </w:tc>
      </w:tr>
    </w:tbl>
    <w:p w:rsidR="008843C9" w:rsidRDefault="00F438ED" w:rsidP="003D377B">
      <w:r>
        <w:t>OBS: Não será necessário assinaturas para este documento.</w:t>
      </w:r>
    </w:p>
    <w:sectPr w:rsidR="008843C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5677" w:rsidRDefault="00245677" w:rsidP="005E1593">
      <w:r>
        <w:separator/>
      </w:r>
    </w:p>
  </w:endnote>
  <w:endnote w:type="continuationSeparator" w:id="0">
    <w:p w:rsidR="00245677" w:rsidRDefault="0024567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252"/>
      <w:gridCol w:w="4252"/>
    </w:tblGrid>
    <w:tr w:rsidR="009B03B3" w:rsidRPr="006419CA" w:rsidTr="009D29B2">
      <w:trPr>
        <w:jc w:val="center"/>
      </w:trPr>
      <w:tc>
        <w:tcPr>
          <w:tcW w:w="2500" w:type="pct"/>
          <w:vAlign w:val="center"/>
        </w:tcPr>
        <w:p w:rsidR="009B03B3" w:rsidRPr="006419CA" w:rsidRDefault="009B03B3" w:rsidP="00122372">
          <w:pPr>
            <w:pStyle w:val="Rodap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>
            <w:rPr>
              <w:noProof/>
              <w:color w:val="244061" w:themeColor="accent1" w:themeShade="80"/>
            </w:rPr>
            <w:t>Business Case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2500" w:type="pct"/>
          <w:vAlign w:val="center"/>
        </w:tcPr>
        <w:p w:rsidR="009B03B3" w:rsidRPr="006419CA" w:rsidRDefault="009B03B3" w:rsidP="002E5B1C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4428F0">
            <w:rPr>
              <w:noProof/>
              <w:color w:val="244061" w:themeColor="accent1" w:themeShade="80"/>
            </w:rPr>
            <w:t>1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4428F0">
            <w:rPr>
              <w:noProof/>
              <w:color w:val="244061" w:themeColor="accent1" w:themeShade="80"/>
            </w:rPr>
            <w:t>2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  <w:tr w:rsidR="009B03B3" w:rsidRPr="006419CA" w:rsidTr="009D29B2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2133124225"/>
          <w:placeholder>
            <w:docPart w:val="0D40873111CF4A00A794197B2301A2F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2500" w:type="pct"/>
              <w:vAlign w:val="center"/>
            </w:tcPr>
            <w:p w:rsidR="009B03B3" w:rsidRPr="006419CA" w:rsidRDefault="009B03B3" w:rsidP="00122372">
              <w:pPr>
                <w:pStyle w:val="Rodap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tc>
        <w:tcPr>
          <w:tcW w:w="2500" w:type="pct"/>
          <w:vAlign w:val="center"/>
        </w:tcPr>
        <w:p w:rsidR="009B03B3" w:rsidRPr="006419CA" w:rsidRDefault="004428F0" w:rsidP="001223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hyperlink r:id="rId1" w:history="1">
            <w:r w:rsidR="009B03B3" w:rsidRPr="00A816A5">
              <w:rPr>
                <w:rStyle w:val="Hyperlink"/>
              </w:rPr>
              <w:t>http://escritoriodeprojetos.com.br</w:t>
            </w:r>
          </w:hyperlink>
        </w:p>
      </w:tc>
    </w:tr>
  </w:tbl>
  <w:p w:rsidR="009B03B3" w:rsidRPr="006419CA" w:rsidRDefault="009B03B3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5677" w:rsidRDefault="00245677" w:rsidP="005E1593">
      <w:r>
        <w:separator/>
      </w:r>
    </w:p>
  </w:footnote>
  <w:footnote w:type="continuationSeparator" w:id="0">
    <w:p w:rsidR="00245677" w:rsidRDefault="0024567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B03B3" w:rsidRPr="00AD691F" w:rsidTr="002E5B1C">
      <w:trPr>
        <w:trHeight w:val="567"/>
        <w:jc w:val="center"/>
      </w:trPr>
      <w:tc>
        <w:tcPr>
          <w:tcW w:w="6492" w:type="dxa"/>
          <w:vAlign w:val="center"/>
        </w:tcPr>
        <w:p w:rsidR="009B03B3" w:rsidRPr="00323FAA" w:rsidRDefault="009B03B3" w:rsidP="005E1593">
          <w:pPr>
            <w:pStyle w:val="Cabealho"/>
            <w:rPr>
              <w:sz w:val="22"/>
            </w:rPr>
          </w:pPr>
          <w:r w:rsidRPr="00323FAA">
            <w:fldChar w:fldCharType="begin"/>
          </w:r>
          <w:r w:rsidRPr="00323FAA">
            <w:rPr>
              <w:sz w:val="22"/>
            </w:rPr>
            <w:instrText xml:space="preserve"> TITLE   \* MERGEFORMAT </w:instrText>
          </w:r>
          <w:r w:rsidRPr="00323FAA">
            <w:fldChar w:fldCharType="separate"/>
          </w:r>
          <w:r w:rsidRPr="00323FAA">
            <w:rPr>
              <w:sz w:val="22"/>
            </w:rPr>
            <w:t>Business Case</w:t>
          </w:r>
          <w:r w:rsidRPr="00323FAA"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B03B3" w:rsidRPr="00AD691F" w:rsidRDefault="009B03B3" w:rsidP="00323FAA">
          <w:pPr>
            <w:pStyle w:val="Comments"/>
          </w:pPr>
          <w:r>
            <w:rPr>
              <w:noProof/>
            </w:rPr>
            <w:drawing>
              <wp:inline distT="0" distB="0" distL="0" distR="0" wp14:anchorId="05DDDE6D" wp14:editId="2BAAB957">
                <wp:extent cx="1104900" cy="483870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3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B03B3" w:rsidRPr="00A10908" w:rsidTr="002E5B1C">
      <w:trPr>
        <w:trHeight w:val="567"/>
        <w:jc w:val="center"/>
      </w:trPr>
      <w:tc>
        <w:tcPr>
          <w:tcW w:w="6492" w:type="dxa"/>
          <w:vAlign w:val="center"/>
        </w:tcPr>
        <w:p w:rsidR="009B03B3" w:rsidRPr="00323FAA" w:rsidRDefault="009B03B3" w:rsidP="00122372">
          <w:pPr>
            <w:pStyle w:val="Cabealho"/>
            <w:rPr>
              <w:sz w:val="22"/>
            </w:rPr>
          </w:pPr>
          <w:r w:rsidRPr="00323FAA">
            <w:fldChar w:fldCharType="begin"/>
          </w:r>
          <w:r w:rsidRPr="00323FAA">
            <w:rPr>
              <w:sz w:val="22"/>
            </w:rPr>
            <w:instrText xml:space="preserve"> SUBJECT   \* MERGEFORMAT </w:instrText>
          </w:r>
          <w:r w:rsidRPr="00323FAA">
            <w:fldChar w:fldCharType="separate"/>
          </w:r>
          <w:r w:rsidRPr="00323FAA">
            <w:rPr>
              <w:sz w:val="22"/>
            </w:rPr>
            <w:t>Nome do Projeto</w:t>
          </w:r>
          <w:r w:rsidRPr="00323FAA">
            <w:fldChar w:fldCharType="end"/>
          </w:r>
        </w:p>
      </w:tc>
      <w:tc>
        <w:tcPr>
          <w:tcW w:w="1956" w:type="dxa"/>
          <w:vMerge/>
          <w:vAlign w:val="center"/>
        </w:tcPr>
        <w:p w:rsidR="009B03B3" w:rsidRPr="00A10908" w:rsidRDefault="009B03B3" w:rsidP="00122372">
          <w:pPr>
            <w:pStyle w:val="Cabealho"/>
            <w:rPr>
              <w:b/>
            </w:rPr>
          </w:pPr>
        </w:p>
      </w:tc>
    </w:tr>
  </w:tbl>
  <w:p w:rsidR="009B03B3" w:rsidRDefault="009B03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85C9D"/>
    <w:multiLevelType w:val="hybridMultilevel"/>
    <w:tmpl w:val="86B8CF72"/>
    <w:lvl w:ilvl="0" w:tplc="BE707C9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4B57F2"/>
    <w:multiLevelType w:val="hybridMultilevel"/>
    <w:tmpl w:val="4AA2757E"/>
    <w:lvl w:ilvl="0" w:tplc="C4E633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F36"/>
    <w:rsid w:val="00021207"/>
    <w:rsid w:val="000909BF"/>
    <w:rsid w:val="000E2853"/>
    <w:rsid w:val="000F0D5E"/>
    <w:rsid w:val="0010522B"/>
    <w:rsid w:val="00122372"/>
    <w:rsid w:val="00144B53"/>
    <w:rsid w:val="001626AD"/>
    <w:rsid w:val="00163821"/>
    <w:rsid w:val="001D02B0"/>
    <w:rsid w:val="001D497F"/>
    <w:rsid w:val="001F3D30"/>
    <w:rsid w:val="001F5633"/>
    <w:rsid w:val="00206D3E"/>
    <w:rsid w:val="00230488"/>
    <w:rsid w:val="00245677"/>
    <w:rsid w:val="00245809"/>
    <w:rsid w:val="00246F75"/>
    <w:rsid w:val="002657B0"/>
    <w:rsid w:val="00274187"/>
    <w:rsid w:val="0029024F"/>
    <w:rsid w:val="00293543"/>
    <w:rsid w:val="002B45D4"/>
    <w:rsid w:val="002C2B6B"/>
    <w:rsid w:val="002E5B1C"/>
    <w:rsid w:val="002F311E"/>
    <w:rsid w:val="00323FAA"/>
    <w:rsid w:val="00331443"/>
    <w:rsid w:val="00341B09"/>
    <w:rsid w:val="0034544C"/>
    <w:rsid w:val="00362A3F"/>
    <w:rsid w:val="003850F4"/>
    <w:rsid w:val="003B326E"/>
    <w:rsid w:val="003D377B"/>
    <w:rsid w:val="00407A74"/>
    <w:rsid w:val="0042609D"/>
    <w:rsid w:val="00430678"/>
    <w:rsid w:val="004428F0"/>
    <w:rsid w:val="00472982"/>
    <w:rsid w:val="004A035C"/>
    <w:rsid w:val="004B2855"/>
    <w:rsid w:val="004B60F1"/>
    <w:rsid w:val="004E5C87"/>
    <w:rsid w:val="004F7385"/>
    <w:rsid w:val="00510E42"/>
    <w:rsid w:val="0055540E"/>
    <w:rsid w:val="005656ED"/>
    <w:rsid w:val="00567B67"/>
    <w:rsid w:val="00577DA6"/>
    <w:rsid w:val="005A063C"/>
    <w:rsid w:val="005E1593"/>
    <w:rsid w:val="005F487B"/>
    <w:rsid w:val="00630D9F"/>
    <w:rsid w:val="006419CA"/>
    <w:rsid w:val="006420B3"/>
    <w:rsid w:val="00663704"/>
    <w:rsid w:val="006A233C"/>
    <w:rsid w:val="006B31CC"/>
    <w:rsid w:val="006B683C"/>
    <w:rsid w:val="006D67AF"/>
    <w:rsid w:val="006E41BA"/>
    <w:rsid w:val="00701A44"/>
    <w:rsid w:val="00715235"/>
    <w:rsid w:val="00731F36"/>
    <w:rsid w:val="00743E89"/>
    <w:rsid w:val="007532C9"/>
    <w:rsid w:val="007579D4"/>
    <w:rsid w:val="007719D2"/>
    <w:rsid w:val="00783E24"/>
    <w:rsid w:val="007A054B"/>
    <w:rsid w:val="007B5F7C"/>
    <w:rsid w:val="007D4FCF"/>
    <w:rsid w:val="00807E14"/>
    <w:rsid w:val="00842903"/>
    <w:rsid w:val="00871E89"/>
    <w:rsid w:val="008815D3"/>
    <w:rsid w:val="008843C9"/>
    <w:rsid w:val="00895DBB"/>
    <w:rsid w:val="008961DC"/>
    <w:rsid w:val="008D1A05"/>
    <w:rsid w:val="008E5FD8"/>
    <w:rsid w:val="009479ED"/>
    <w:rsid w:val="009A425C"/>
    <w:rsid w:val="009B03B3"/>
    <w:rsid w:val="009B1C71"/>
    <w:rsid w:val="009D29B2"/>
    <w:rsid w:val="00A31AAD"/>
    <w:rsid w:val="00A478A5"/>
    <w:rsid w:val="00A47B5F"/>
    <w:rsid w:val="00AD6C89"/>
    <w:rsid w:val="00AE1992"/>
    <w:rsid w:val="00B93271"/>
    <w:rsid w:val="00B9552F"/>
    <w:rsid w:val="00B96684"/>
    <w:rsid w:val="00BD6725"/>
    <w:rsid w:val="00C2419F"/>
    <w:rsid w:val="00C41603"/>
    <w:rsid w:val="00C52528"/>
    <w:rsid w:val="00C7042E"/>
    <w:rsid w:val="00C97055"/>
    <w:rsid w:val="00CA7F3F"/>
    <w:rsid w:val="00CE2B3B"/>
    <w:rsid w:val="00CF544E"/>
    <w:rsid w:val="00D2786C"/>
    <w:rsid w:val="00D35CBC"/>
    <w:rsid w:val="00D37957"/>
    <w:rsid w:val="00DA5EB3"/>
    <w:rsid w:val="00DD37E7"/>
    <w:rsid w:val="00E04E66"/>
    <w:rsid w:val="00E13172"/>
    <w:rsid w:val="00E14B40"/>
    <w:rsid w:val="00E34C15"/>
    <w:rsid w:val="00E879E4"/>
    <w:rsid w:val="00ED0A1C"/>
    <w:rsid w:val="00F04CC7"/>
    <w:rsid w:val="00F438ED"/>
    <w:rsid w:val="00F463E7"/>
    <w:rsid w:val="00F50076"/>
    <w:rsid w:val="00F90D7D"/>
    <w:rsid w:val="00FB5A09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F1DBCB4"/>
  <w15:docId w15:val="{70C33FF7-004A-4F59-8859-5365661F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FAA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C8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">
    <w:name w:val="Title"/>
    <w:basedOn w:val="Normal"/>
    <w:next w:val="Normal"/>
    <w:link w:val="TtuloChar"/>
    <w:qFormat/>
    <w:rsid w:val="00CF544E"/>
    <w:pPr>
      <w:widowControl w:val="0"/>
    </w:pPr>
    <w:rPr>
      <w:rFonts w:eastAsia="Times New Roman" w:cs="Times New Roman"/>
      <w:b/>
      <w:sz w:val="28"/>
      <w:szCs w:val="20"/>
      <w:lang w:val="en-US"/>
    </w:rPr>
  </w:style>
  <w:style w:type="character" w:customStyle="1" w:styleId="TtuloChar">
    <w:name w:val="Título Char"/>
    <w:basedOn w:val="Fontepargpadro"/>
    <w:link w:val="Ttulo"/>
    <w:rsid w:val="00CF544E"/>
    <w:rPr>
      <w:rFonts w:ascii="Arial" w:eastAsia="Times New Roman" w:hAnsi="Arial" w:cs="Times New Roman"/>
      <w:b/>
      <w:sz w:val="28"/>
      <w:szCs w:val="2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C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C97055"/>
    <w:pPr>
      <w:spacing w:before="240" w:line="259" w:lineRule="auto"/>
      <w:outlineLvl w:val="9"/>
    </w:pPr>
    <w:rPr>
      <w:b w:val="0"/>
      <w:bCs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97055"/>
    <w:pPr>
      <w:spacing w:after="100"/>
    </w:pPr>
  </w:style>
  <w:style w:type="character" w:styleId="Hyperlink">
    <w:name w:val="Hyperlink"/>
    <w:basedOn w:val="Fontepargpadro"/>
    <w:uiPriority w:val="99"/>
    <w:unhideWhenUsed/>
    <w:rsid w:val="00C97055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2E5B1C"/>
    <w:rPr>
      <w:color w:val="808080"/>
    </w:rPr>
  </w:style>
  <w:style w:type="paragraph" w:customStyle="1" w:styleId="Comments">
    <w:name w:val="Comments"/>
    <w:basedOn w:val="Descrio"/>
    <w:link w:val="CommentsChar"/>
    <w:autoRedefine/>
    <w:qFormat/>
    <w:rsid w:val="00323FAA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323FAA"/>
    <w:rPr>
      <w:rFonts w:eastAsia="Times" w:cs="Times New Roman"/>
      <w:sz w:val="16"/>
      <w:szCs w:val="20"/>
      <w:lang w:eastAsia="pt-BR"/>
    </w:rPr>
  </w:style>
  <w:style w:type="paragraph" w:customStyle="1" w:styleId="Verses">
    <w:name w:val="Versões"/>
    <w:link w:val="VersesChar"/>
    <w:qFormat/>
    <w:rsid w:val="00323FAA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323FAA"/>
    <w:rPr>
      <w:rFonts w:ascii="Calibri" w:hAnsi="Calibri"/>
    </w:rPr>
  </w:style>
  <w:style w:type="paragraph" w:styleId="Sumrio3">
    <w:name w:val="toc 3"/>
    <w:basedOn w:val="Normal"/>
    <w:next w:val="Normal"/>
    <w:autoRedefine/>
    <w:uiPriority w:val="39"/>
    <w:unhideWhenUsed/>
    <w:rsid w:val="00323FAA"/>
    <w:pPr>
      <w:spacing w:after="100"/>
      <w:ind w:left="440"/>
    </w:pPr>
  </w:style>
  <w:style w:type="paragraph" w:styleId="PargrafodaLista">
    <w:name w:val="List Paragraph"/>
    <w:basedOn w:val="Normal"/>
    <w:uiPriority w:val="34"/>
    <w:qFormat/>
    <w:rsid w:val="00122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D40873111CF4A00A794197B2301A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F6C79-5A35-4485-B111-ACE4DF290EA2}"/>
      </w:docPartPr>
      <w:docPartBody>
        <w:p w:rsidR="006067EA" w:rsidRDefault="00AD4D25">
          <w:r w:rsidRPr="00A816A5">
            <w:rPr>
              <w:rStyle w:val="TextodoEspaoReservado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D25"/>
    <w:rsid w:val="001C64CB"/>
    <w:rsid w:val="001F46B3"/>
    <w:rsid w:val="002361F8"/>
    <w:rsid w:val="00250769"/>
    <w:rsid w:val="004645BC"/>
    <w:rsid w:val="006067EA"/>
    <w:rsid w:val="00667643"/>
    <w:rsid w:val="00773333"/>
    <w:rsid w:val="00866A5E"/>
    <w:rsid w:val="00AD4D25"/>
    <w:rsid w:val="00E9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D25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D4D2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DFAAF-9322-421A-ADE9-5E17A8F56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528</TotalTime>
  <Pages>2</Pages>
  <Words>548</Words>
  <Characters>2961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Business Case</vt:lpstr>
      <vt:lpstr>Business Case</vt:lpstr>
    </vt:vector>
  </TitlesOfParts>
  <Company>PMO Escritório de Projetos</Company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</dc:title>
  <dc:subject>Nome do Projeto</dc:subject>
  <dc:creator>eduardo@escritoriodeprojetos.com.br</dc:creator>
  <cp:keywords>Template Gerenciamento de Projetos</cp:keywords>
  <dc:description>http://www.escritoriodeprojetos.com.br</dc:description>
  <cp:lastModifiedBy>Fabrica de Softwares</cp:lastModifiedBy>
  <cp:revision>8</cp:revision>
  <dcterms:created xsi:type="dcterms:W3CDTF">2018-03-04T01:37:00Z</dcterms:created>
  <dcterms:modified xsi:type="dcterms:W3CDTF">2018-05-08T20:18:00Z</dcterms:modified>
</cp:coreProperties>
</file>